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946" w:rsidRPr="0063681D" w:rsidRDefault="00D26673" w:rsidP="00BE711B">
      <w:pPr>
        <w:pStyle w:val="ProtTitelkleinzentriert"/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shd w:val="clear" w:color="auto" w:fill="FF9900"/>
        <w:outlineLvl w:val="0"/>
      </w:pPr>
      <w:r>
        <w:t>General</w:t>
      </w:r>
      <w:r w:rsidR="009246FD" w:rsidRPr="0063681D">
        <w:t>versammlung</w:t>
      </w:r>
    </w:p>
    <w:p w:rsidR="005C397D" w:rsidRPr="0063681D" w:rsidRDefault="009246FD" w:rsidP="00BE711B">
      <w:pPr>
        <w:pStyle w:val="ProtTitelgrozentriert"/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shd w:val="clear" w:color="auto" w:fill="FF9900"/>
        <w:outlineLvl w:val="0"/>
      </w:pPr>
      <w:r w:rsidRPr="0063681D">
        <w:t>Tagesordnung</w:t>
      </w:r>
    </w:p>
    <w:p w:rsidR="005C397D" w:rsidRPr="0063681D" w:rsidRDefault="00D26673" w:rsidP="00BE711B">
      <w:pPr>
        <w:pStyle w:val="ProtTitelkleinzentriert"/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shd w:val="clear" w:color="auto" w:fill="FF9900"/>
        <w:outlineLvl w:val="0"/>
      </w:pPr>
      <w:r>
        <w:t>(Datum)</w:t>
      </w:r>
    </w:p>
    <w:p w:rsidR="009246FD" w:rsidRDefault="009246FD" w:rsidP="009246FD">
      <w:pPr>
        <w:pStyle w:val="ProtStandard-Texteingezogen"/>
      </w:pPr>
    </w:p>
    <w:p w:rsidR="00742B25" w:rsidRPr="0063681D" w:rsidRDefault="00742B25" w:rsidP="009246FD">
      <w:pPr>
        <w:pStyle w:val="ProtStandard-Texteingezogen"/>
      </w:pPr>
    </w:p>
    <w:p w:rsidR="00D623EF" w:rsidRDefault="009246FD" w:rsidP="00F8292E">
      <w:pPr>
        <w:pStyle w:val="ProtStandard-TextmitAufzhlungszeichen"/>
        <w:numPr>
          <w:ilvl w:val="0"/>
          <w:numId w:val="26"/>
        </w:numPr>
        <w:jc w:val="left"/>
      </w:pPr>
      <w:r w:rsidRPr="0063681D">
        <w:t>Begrüßung</w:t>
      </w:r>
    </w:p>
    <w:p w:rsidR="00D26673" w:rsidRDefault="00D26673" w:rsidP="00F8292E">
      <w:pPr>
        <w:pStyle w:val="ProtStandard-TextmitAufzhlungszeichen"/>
        <w:numPr>
          <w:ilvl w:val="0"/>
          <w:numId w:val="26"/>
        </w:numPr>
        <w:jc w:val="left"/>
      </w:pPr>
      <w:r>
        <w:t>Gedenken an die Verstorbenen</w:t>
      </w:r>
      <w:r w:rsidR="00BA060E">
        <w:t>/spiritueller Impuls</w:t>
      </w:r>
    </w:p>
    <w:p w:rsidR="009246FD" w:rsidRPr="0063681D" w:rsidRDefault="00D26673" w:rsidP="00F8292E">
      <w:pPr>
        <w:pStyle w:val="ProtStandard-TextmitAufzhlungszeichen"/>
        <w:numPr>
          <w:ilvl w:val="0"/>
          <w:numId w:val="26"/>
        </w:numPr>
        <w:jc w:val="left"/>
      </w:pPr>
      <w:r>
        <w:t>Genehmigung der</w:t>
      </w:r>
      <w:r w:rsidR="009246FD" w:rsidRPr="0063681D">
        <w:t xml:space="preserve"> vorliegende</w:t>
      </w:r>
      <w:r>
        <w:t>n</w:t>
      </w:r>
      <w:r w:rsidR="009246FD" w:rsidRPr="0063681D">
        <w:t xml:space="preserve"> Tagesordnung</w:t>
      </w:r>
    </w:p>
    <w:p w:rsidR="0063681D" w:rsidRPr="0063681D" w:rsidRDefault="009246FD" w:rsidP="0063681D">
      <w:pPr>
        <w:pStyle w:val="ProtStandard-TextmitAufzhlungszeichen"/>
        <w:numPr>
          <w:ilvl w:val="0"/>
          <w:numId w:val="26"/>
        </w:numPr>
        <w:jc w:val="left"/>
      </w:pPr>
      <w:r w:rsidRPr="0063681D">
        <w:t xml:space="preserve">Genehmigung des Protokolls der </w:t>
      </w:r>
      <w:r w:rsidR="00D26673">
        <w:t>vorherigen Generalversammlung</w:t>
      </w:r>
    </w:p>
    <w:p w:rsidR="00742B25" w:rsidRDefault="009246FD" w:rsidP="00F8292E">
      <w:pPr>
        <w:pStyle w:val="ProtStandard-TextmitAufzhlungszeichen"/>
        <w:numPr>
          <w:ilvl w:val="0"/>
          <w:numId w:val="26"/>
        </w:numPr>
        <w:jc w:val="left"/>
      </w:pPr>
      <w:r w:rsidRPr="0063681D">
        <w:t>Bericht</w:t>
      </w:r>
      <w:r w:rsidR="00742B25">
        <w:t>e</w:t>
      </w:r>
      <w:r w:rsidR="00D26673">
        <w:t xml:space="preserve"> zum Vereinsjahr</w:t>
      </w:r>
    </w:p>
    <w:p w:rsidR="009246FD" w:rsidRDefault="00D26673" w:rsidP="00742B25">
      <w:pPr>
        <w:pStyle w:val="ProtStandard-TextmitAufzhlungszeichen"/>
        <w:numPr>
          <w:ilvl w:val="1"/>
          <w:numId w:val="26"/>
        </w:numPr>
        <w:jc w:val="left"/>
      </w:pPr>
      <w:r>
        <w:t>Vorsitzende/r</w:t>
      </w:r>
    </w:p>
    <w:p w:rsidR="00D26673" w:rsidRDefault="00D26673" w:rsidP="00742B25">
      <w:pPr>
        <w:pStyle w:val="ProtStandard-TextmitAufzhlungszeichen"/>
        <w:numPr>
          <w:ilvl w:val="1"/>
          <w:numId w:val="26"/>
        </w:numPr>
        <w:jc w:val="left"/>
      </w:pPr>
      <w:r>
        <w:t>Präses</w:t>
      </w:r>
    </w:p>
    <w:p w:rsidR="00D26673" w:rsidRDefault="00D26673" w:rsidP="00742B25">
      <w:pPr>
        <w:pStyle w:val="ProtStandard-TextmitAufzhlungszeichen"/>
        <w:numPr>
          <w:ilvl w:val="1"/>
          <w:numId w:val="26"/>
        </w:numPr>
        <w:jc w:val="left"/>
      </w:pPr>
      <w:proofErr w:type="spellStart"/>
      <w:r>
        <w:t>LeiterIn</w:t>
      </w:r>
      <w:proofErr w:type="spellEnd"/>
      <w:r>
        <w:t xml:space="preserve"> „Gruppe Kolping“</w:t>
      </w:r>
    </w:p>
    <w:p w:rsidR="00D26673" w:rsidRPr="0063681D" w:rsidRDefault="00D26673" w:rsidP="00742B25">
      <w:pPr>
        <w:pStyle w:val="ProtStandard-TextmitAufzhlungszeichen"/>
        <w:numPr>
          <w:ilvl w:val="1"/>
          <w:numId w:val="26"/>
        </w:numPr>
        <w:jc w:val="left"/>
      </w:pPr>
      <w:proofErr w:type="spellStart"/>
      <w:r>
        <w:t>LeiterIn</w:t>
      </w:r>
      <w:proofErr w:type="spellEnd"/>
      <w:r>
        <w:t xml:space="preserve"> Kolpingjugend</w:t>
      </w:r>
    </w:p>
    <w:p w:rsidR="009246FD" w:rsidRDefault="009246FD" w:rsidP="00742B25">
      <w:pPr>
        <w:pStyle w:val="ProtStandard-TextmitAufzhlungszeichen"/>
        <w:numPr>
          <w:ilvl w:val="1"/>
          <w:numId w:val="26"/>
        </w:numPr>
        <w:jc w:val="left"/>
      </w:pPr>
      <w:r w:rsidRPr="0063681D">
        <w:t>Kassier</w:t>
      </w:r>
    </w:p>
    <w:p w:rsidR="00D26673" w:rsidRPr="0063681D" w:rsidRDefault="00D26673" w:rsidP="00742B25">
      <w:pPr>
        <w:pStyle w:val="ProtStandard-TextmitAufzhlungszeichen"/>
        <w:numPr>
          <w:ilvl w:val="1"/>
          <w:numId w:val="26"/>
        </w:numPr>
        <w:jc w:val="left"/>
      </w:pPr>
      <w:proofErr w:type="spellStart"/>
      <w:r>
        <w:t>GeschäftsführerIn</w:t>
      </w:r>
      <w:proofErr w:type="spellEnd"/>
    </w:p>
    <w:p w:rsidR="009246FD" w:rsidRPr="0063681D" w:rsidRDefault="009246FD" w:rsidP="00742B25">
      <w:pPr>
        <w:pStyle w:val="ProtStandard-TextmitAufzhlungszeichen"/>
        <w:numPr>
          <w:ilvl w:val="1"/>
          <w:numId w:val="26"/>
        </w:numPr>
        <w:jc w:val="left"/>
      </w:pPr>
      <w:r w:rsidRPr="0063681D">
        <w:t>Kassaprüfer</w:t>
      </w:r>
      <w:bookmarkStart w:id="0" w:name="_GoBack"/>
      <w:bookmarkEnd w:id="0"/>
    </w:p>
    <w:p w:rsidR="009246FD" w:rsidRPr="0063681D" w:rsidRDefault="009246FD" w:rsidP="00F8292E">
      <w:pPr>
        <w:pStyle w:val="ProtStandard-TextmitAufzhlungszeichen"/>
        <w:numPr>
          <w:ilvl w:val="0"/>
          <w:numId w:val="26"/>
        </w:numPr>
        <w:jc w:val="left"/>
      </w:pPr>
      <w:r w:rsidRPr="0063681D">
        <w:t>Anfragen zu den Berichten</w:t>
      </w:r>
    </w:p>
    <w:p w:rsidR="009246FD" w:rsidRDefault="009246FD" w:rsidP="00F8292E">
      <w:pPr>
        <w:pStyle w:val="ProtStandard-TextmitAufzhlungszeichen"/>
        <w:numPr>
          <w:ilvl w:val="0"/>
          <w:numId w:val="26"/>
        </w:numPr>
        <w:jc w:val="left"/>
      </w:pPr>
      <w:r w:rsidRPr="0063681D">
        <w:t>Antrag auf Entlastung des Vorstandes, Abstimmung darüber</w:t>
      </w:r>
    </w:p>
    <w:p w:rsidR="00D26673" w:rsidRPr="0063681D" w:rsidRDefault="00D26673" w:rsidP="00F8292E">
      <w:pPr>
        <w:pStyle w:val="ProtStandard-TextmitAufzhlungszeichen"/>
        <w:numPr>
          <w:ilvl w:val="0"/>
          <w:numId w:val="26"/>
        </w:numPr>
        <w:jc w:val="left"/>
      </w:pPr>
      <w:r>
        <w:t>Wahlen</w:t>
      </w:r>
    </w:p>
    <w:p w:rsidR="00D623EF" w:rsidRPr="0063681D" w:rsidRDefault="00685D4A" w:rsidP="00D623EF">
      <w:pPr>
        <w:pStyle w:val="ProtStandard-TextmitAufzhlungszeichen"/>
        <w:numPr>
          <w:ilvl w:val="0"/>
          <w:numId w:val="26"/>
        </w:numPr>
        <w:jc w:val="left"/>
      </w:pPr>
      <w:r w:rsidRPr="0063681D">
        <w:t>Anträge</w:t>
      </w:r>
      <w:r w:rsidR="00D26673">
        <w:t xml:space="preserve"> an die Generalversammlung</w:t>
      </w:r>
    </w:p>
    <w:p w:rsidR="00D623EF" w:rsidRPr="0063681D" w:rsidRDefault="009246FD" w:rsidP="00D623EF">
      <w:pPr>
        <w:pStyle w:val="ProtStandard-TextmitAufzhlungszeichen"/>
        <w:numPr>
          <w:ilvl w:val="0"/>
          <w:numId w:val="26"/>
        </w:numPr>
        <w:jc w:val="left"/>
      </w:pPr>
      <w:r w:rsidRPr="0063681D">
        <w:t>Termine</w:t>
      </w:r>
      <w:r w:rsidR="009E1573" w:rsidRPr="0063681D">
        <w:t xml:space="preserve"> und Veranstaltungen</w:t>
      </w:r>
    </w:p>
    <w:p w:rsidR="00BA060E" w:rsidRDefault="00BA060E" w:rsidP="00BA060E">
      <w:pPr>
        <w:pStyle w:val="ProtStandard-TextmitAufzhlungszeichen"/>
        <w:numPr>
          <w:ilvl w:val="0"/>
          <w:numId w:val="26"/>
        </w:numPr>
        <w:jc w:val="left"/>
      </w:pPr>
      <w:r>
        <w:t>Ehrungen</w:t>
      </w:r>
      <w:r w:rsidRPr="00BA060E">
        <w:t xml:space="preserve"> </w:t>
      </w:r>
    </w:p>
    <w:p w:rsidR="00BA060E" w:rsidRPr="0063681D" w:rsidRDefault="00BA060E" w:rsidP="00BA060E">
      <w:pPr>
        <w:pStyle w:val="ProtStandard-TextmitAufzhlungszeichen"/>
        <w:numPr>
          <w:ilvl w:val="0"/>
          <w:numId w:val="26"/>
        </w:numPr>
        <w:jc w:val="left"/>
      </w:pPr>
      <w:r>
        <w:t>Aufnahme neuer Mitglieder</w:t>
      </w:r>
    </w:p>
    <w:p w:rsidR="00BA060E" w:rsidRDefault="00BA060E" w:rsidP="00BA060E">
      <w:pPr>
        <w:pStyle w:val="ProtStandard-TextmitAufzhlungszeichen"/>
        <w:numPr>
          <w:ilvl w:val="0"/>
          <w:numId w:val="26"/>
        </w:numPr>
        <w:jc w:val="left"/>
      </w:pPr>
      <w:r w:rsidRPr="0063681D">
        <w:t>Allfälliges</w:t>
      </w:r>
    </w:p>
    <w:sectPr w:rsidR="00BA060E" w:rsidSect="008D33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1310D"/>
    <w:multiLevelType w:val="multilevel"/>
    <w:tmpl w:val="A9EC6E66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>
    <w:nsid w:val="12655B76"/>
    <w:multiLevelType w:val="hybridMultilevel"/>
    <w:tmpl w:val="C6C04E7C"/>
    <w:lvl w:ilvl="0" w:tplc="A1F02356">
      <w:start w:val="1"/>
      <w:numFmt w:val="decimal"/>
      <w:pStyle w:val="ProtStandard-Textnumeriert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>
    <w:nsid w:val="1532605D"/>
    <w:multiLevelType w:val="hybridMultilevel"/>
    <w:tmpl w:val="25CEDB76"/>
    <w:lvl w:ilvl="0" w:tplc="0407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">
    <w:nsid w:val="1CA47EED"/>
    <w:multiLevelType w:val="multilevel"/>
    <w:tmpl w:val="E018B72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>
    <w:nsid w:val="1F5E2303"/>
    <w:multiLevelType w:val="multilevel"/>
    <w:tmpl w:val="F3382CE2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>
    <w:nsid w:val="22EB3A44"/>
    <w:multiLevelType w:val="multilevel"/>
    <w:tmpl w:val="B4C0A65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">
    <w:nsid w:val="2A0D5FB9"/>
    <w:multiLevelType w:val="hybridMultilevel"/>
    <w:tmpl w:val="F3382CE2"/>
    <w:lvl w:ilvl="0" w:tplc="051446C4">
      <w:start w:val="1"/>
      <w:numFmt w:val="bullet"/>
      <w:pStyle w:val="ProtStandard-TextmitAufzhlungszeichen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7">
    <w:nsid w:val="374A47CE"/>
    <w:multiLevelType w:val="hybridMultilevel"/>
    <w:tmpl w:val="3FEA8970"/>
    <w:lvl w:ilvl="0" w:tplc="0F0C7B36">
      <w:start w:val="1"/>
      <w:numFmt w:val="decimal"/>
      <w:pStyle w:val="ProtLaufenderTitelnumeriert"/>
      <w:lvlText w:val="ad 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3B411E6"/>
    <w:multiLevelType w:val="multilevel"/>
    <w:tmpl w:val="C6C04E7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9">
    <w:nsid w:val="53D01FE9"/>
    <w:multiLevelType w:val="multilevel"/>
    <w:tmpl w:val="C6C04E7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0">
    <w:nsid w:val="55502946"/>
    <w:multiLevelType w:val="multilevel"/>
    <w:tmpl w:val="C6C04E7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1">
    <w:nsid w:val="5D84693B"/>
    <w:multiLevelType w:val="multilevel"/>
    <w:tmpl w:val="FC26D826"/>
    <w:lvl w:ilvl="0">
      <w:start w:val="1"/>
      <w:numFmt w:val="decimal"/>
      <w:lvlText w:val="%1."/>
      <w:lvlJc w:val="left"/>
      <w:pPr>
        <w:tabs>
          <w:tab w:val="num" w:pos="1247"/>
        </w:tabs>
        <w:ind w:left="1247" w:hanging="39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2">
    <w:nsid w:val="5DE55448"/>
    <w:multiLevelType w:val="multilevel"/>
    <w:tmpl w:val="4934A752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3">
    <w:nsid w:val="62CB4079"/>
    <w:multiLevelType w:val="hybridMultilevel"/>
    <w:tmpl w:val="0AD033FE"/>
    <w:lvl w:ilvl="0" w:tplc="FDA2F2EC">
      <w:start w:val="1"/>
      <w:numFmt w:val="decimal"/>
      <w:lvlText w:val="%1)"/>
      <w:lvlJc w:val="right"/>
      <w:pPr>
        <w:tabs>
          <w:tab w:val="num" w:pos="1571"/>
        </w:tabs>
        <w:ind w:left="1571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4">
    <w:nsid w:val="690245BF"/>
    <w:multiLevelType w:val="multilevel"/>
    <w:tmpl w:val="52CA9D4E"/>
    <w:lvl w:ilvl="0">
      <w:start w:val="1"/>
      <w:numFmt w:val="decimal"/>
      <w:lvlText w:val="%1)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5">
    <w:nsid w:val="6CC92F3B"/>
    <w:multiLevelType w:val="multilevel"/>
    <w:tmpl w:val="37CA8F4E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6">
    <w:nsid w:val="6F6C61CB"/>
    <w:multiLevelType w:val="multilevel"/>
    <w:tmpl w:val="F946B24E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7">
    <w:nsid w:val="7C9C3E0E"/>
    <w:multiLevelType w:val="multilevel"/>
    <w:tmpl w:val="29BA1BC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8">
    <w:nsid w:val="7D3956B0"/>
    <w:multiLevelType w:val="multilevel"/>
    <w:tmpl w:val="2C10F132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9">
    <w:nsid w:val="7ECE0824"/>
    <w:multiLevelType w:val="hybridMultilevel"/>
    <w:tmpl w:val="FD8C87D0"/>
    <w:lvl w:ilvl="0" w:tplc="FDA2F2EC">
      <w:start w:val="1"/>
      <w:numFmt w:val="decimal"/>
      <w:lvlText w:val="%1)"/>
      <w:lvlJc w:val="right"/>
      <w:pPr>
        <w:tabs>
          <w:tab w:val="num" w:pos="1571"/>
        </w:tabs>
        <w:ind w:left="1571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0">
    <w:nsid w:val="7F5239CC"/>
    <w:multiLevelType w:val="multilevel"/>
    <w:tmpl w:val="C6C04E7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>
    <w:abstractNumId w:val="1"/>
  </w:num>
  <w:num w:numId="2">
    <w:abstractNumId w:val="18"/>
  </w:num>
  <w:num w:numId="3">
    <w:abstractNumId w:val="11"/>
  </w:num>
  <w:num w:numId="4">
    <w:abstractNumId w:val="7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3"/>
  </w:num>
  <w:num w:numId="8">
    <w:abstractNumId w:val="1"/>
  </w:num>
  <w:num w:numId="9">
    <w:abstractNumId w:val="12"/>
  </w:num>
  <w:num w:numId="10">
    <w:abstractNumId w:val="1"/>
  </w:num>
  <w:num w:numId="11">
    <w:abstractNumId w:val="15"/>
  </w:num>
  <w:num w:numId="12">
    <w:abstractNumId w:val="1"/>
    <w:lvlOverride w:ilvl="0">
      <w:startOverride w:val="1"/>
    </w:lvlOverride>
  </w:num>
  <w:num w:numId="13">
    <w:abstractNumId w:val="17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1"/>
    <w:lvlOverride w:ilvl="0">
      <w:startOverride w:val="1"/>
    </w:lvlOverride>
  </w:num>
  <w:num w:numId="17">
    <w:abstractNumId w:val="16"/>
  </w:num>
  <w:num w:numId="18">
    <w:abstractNumId w:val="1"/>
    <w:lvlOverride w:ilvl="0">
      <w:startOverride w:val="1"/>
    </w:lvlOverride>
  </w:num>
  <w:num w:numId="19">
    <w:abstractNumId w:val="8"/>
  </w:num>
  <w:num w:numId="20">
    <w:abstractNumId w:val="9"/>
  </w:num>
  <w:num w:numId="21">
    <w:abstractNumId w:val="20"/>
  </w:num>
  <w:num w:numId="22">
    <w:abstractNumId w:val="10"/>
  </w:num>
  <w:num w:numId="23">
    <w:abstractNumId w:val="6"/>
  </w:num>
  <w:num w:numId="24">
    <w:abstractNumId w:val="2"/>
  </w:num>
  <w:num w:numId="25">
    <w:abstractNumId w:val="4"/>
  </w:num>
  <w:num w:numId="26">
    <w:abstractNumId w:val="13"/>
  </w:num>
  <w:num w:numId="27">
    <w:abstractNumId w:val="1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9E3"/>
    <w:rsid w:val="000036ED"/>
    <w:rsid w:val="00040FFD"/>
    <w:rsid w:val="0004340D"/>
    <w:rsid w:val="000517AD"/>
    <w:rsid w:val="00065C0E"/>
    <w:rsid w:val="000803EE"/>
    <w:rsid w:val="00084B7C"/>
    <w:rsid w:val="000A351C"/>
    <w:rsid w:val="000B3BCA"/>
    <w:rsid w:val="000C3928"/>
    <w:rsid w:val="00176EAF"/>
    <w:rsid w:val="001901AB"/>
    <w:rsid w:val="0019692D"/>
    <w:rsid w:val="001A4962"/>
    <w:rsid w:val="001A59E3"/>
    <w:rsid w:val="001E790F"/>
    <w:rsid w:val="00201EE4"/>
    <w:rsid w:val="00204DBC"/>
    <w:rsid w:val="00205F75"/>
    <w:rsid w:val="00223997"/>
    <w:rsid w:val="00235E6E"/>
    <w:rsid w:val="002369E2"/>
    <w:rsid w:val="002510DB"/>
    <w:rsid w:val="00276D6A"/>
    <w:rsid w:val="00287785"/>
    <w:rsid w:val="00291714"/>
    <w:rsid w:val="0029511F"/>
    <w:rsid w:val="002C36A7"/>
    <w:rsid w:val="002C4207"/>
    <w:rsid w:val="002E7843"/>
    <w:rsid w:val="002F0FC0"/>
    <w:rsid w:val="003162B6"/>
    <w:rsid w:val="0033579C"/>
    <w:rsid w:val="00345022"/>
    <w:rsid w:val="0035227D"/>
    <w:rsid w:val="00357E89"/>
    <w:rsid w:val="003C6236"/>
    <w:rsid w:val="003D1DE1"/>
    <w:rsid w:val="004357BA"/>
    <w:rsid w:val="004554D4"/>
    <w:rsid w:val="00463A35"/>
    <w:rsid w:val="004754BA"/>
    <w:rsid w:val="00494536"/>
    <w:rsid w:val="004A4011"/>
    <w:rsid w:val="004C3B17"/>
    <w:rsid w:val="004D0B4A"/>
    <w:rsid w:val="004E2C93"/>
    <w:rsid w:val="004F5C9D"/>
    <w:rsid w:val="0050719E"/>
    <w:rsid w:val="00526AB6"/>
    <w:rsid w:val="005501BA"/>
    <w:rsid w:val="005532FA"/>
    <w:rsid w:val="00557109"/>
    <w:rsid w:val="00564128"/>
    <w:rsid w:val="00575162"/>
    <w:rsid w:val="00591298"/>
    <w:rsid w:val="005C397D"/>
    <w:rsid w:val="005E2102"/>
    <w:rsid w:val="005F5F1A"/>
    <w:rsid w:val="00610EDD"/>
    <w:rsid w:val="00615CFB"/>
    <w:rsid w:val="0062019A"/>
    <w:rsid w:val="0063681D"/>
    <w:rsid w:val="006410D8"/>
    <w:rsid w:val="00645F58"/>
    <w:rsid w:val="00646C9D"/>
    <w:rsid w:val="006712ED"/>
    <w:rsid w:val="00685D4A"/>
    <w:rsid w:val="006A3B41"/>
    <w:rsid w:val="006C2946"/>
    <w:rsid w:val="006C3439"/>
    <w:rsid w:val="006E7CE3"/>
    <w:rsid w:val="006F4C07"/>
    <w:rsid w:val="006F6377"/>
    <w:rsid w:val="0070340D"/>
    <w:rsid w:val="00733BF3"/>
    <w:rsid w:val="00742B25"/>
    <w:rsid w:val="00752453"/>
    <w:rsid w:val="00752D30"/>
    <w:rsid w:val="00757EB5"/>
    <w:rsid w:val="0076750C"/>
    <w:rsid w:val="007911F1"/>
    <w:rsid w:val="0079308C"/>
    <w:rsid w:val="007B1507"/>
    <w:rsid w:val="007C1A49"/>
    <w:rsid w:val="007C55EA"/>
    <w:rsid w:val="007D15DD"/>
    <w:rsid w:val="008346C3"/>
    <w:rsid w:val="00851357"/>
    <w:rsid w:val="00855D31"/>
    <w:rsid w:val="00871022"/>
    <w:rsid w:val="00886EF5"/>
    <w:rsid w:val="00896D86"/>
    <w:rsid w:val="008C379B"/>
    <w:rsid w:val="008D33FE"/>
    <w:rsid w:val="008E6BC3"/>
    <w:rsid w:val="00905A27"/>
    <w:rsid w:val="009071E2"/>
    <w:rsid w:val="009246FD"/>
    <w:rsid w:val="00937859"/>
    <w:rsid w:val="0095094E"/>
    <w:rsid w:val="0095537B"/>
    <w:rsid w:val="00965D98"/>
    <w:rsid w:val="00971470"/>
    <w:rsid w:val="009B34A8"/>
    <w:rsid w:val="009E1573"/>
    <w:rsid w:val="00A2382A"/>
    <w:rsid w:val="00A42B34"/>
    <w:rsid w:val="00A4774F"/>
    <w:rsid w:val="00A5510C"/>
    <w:rsid w:val="00A779CD"/>
    <w:rsid w:val="00A77FBD"/>
    <w:rsid w:val="00A81FEB"/>
    <w:rsid w:val="00A85247"/>
    <w:rsid w:val="00AA4DF2"/>
    <w:rsid w:val="00AA53C6"/>
    <w:rsid w:val="00AC6333"/>
    <w:rsid w:val="00AD04AD"/>
    <w:rsid w:val="00AF006F"/>
    <w:rsid w:val="00AF3370"/>
    <w:rsid w:val="00AF6937"/>
    <w:rsid w:val="00B150A4"/>
    <w:rsid w:val="00B318AC"/>
    <w:rsid w:val="00B35DBF"/>
    <w:rsid w:val="00B756F5"/>
    <w:rsid w:val="00B85B77"/>
    <w:rsid w:val="00BA060E"/>
    <w:rsid w:val="00BC071F"/>
    <w:rsid w:val="00BC41DB"/>
    <w:rsid w:val="00BE711B"/>
    <w:rsid w:val="00C00A06"/>
    <w:rsid w:val="00C2632B"/>
    <w:rsid w:val="00C27545"/>
    <w:rsid w:val="00C411AD"/>
    <w:rsid w:val="00C50F90"/>
    <w:rsid w:val="00C512E9"/>
    <w:rsid w:val="00C81515"/>
    <w:rsid w:val="00CA3302"/>
    <w:rsid w:val="00CA5FEF"/>
    <w:rsid w:val="00CB4766"/>
    <w:rsid w:val="00CF601A"/>
    <w:rsid w:val="00D00C30"/>
    <w:rsid w:val="00D03A0A"/>
    <w:rsid w:val="00D10CE7"/>
    <w:rsid w:val="00D15013"/>
    <w:rsid w:val="00D2470B"/>
    <w:rsid w:val="00D26673"/>
    <w:rsid w:val="00D460E1"/>
    <w:rsid w:val="00D623EF"/>
    <w:rsid w:val="00D72875"/>
    <w:rsid w:val="00D82536"/>
    <w:rsid w:val="00D96EAA"/>
    <w:rsid w:val="00D97257"/>
    <w:rsid w:val="00DA2B51"/>
    <w:rsid w:val="00DA4381"/>
    <w:rsid w:val="00DB2831"/>
    <w:rsid w:val="00DB791E"/>
    <w:rsid w:val="00DF2D8C"/>
    <w:rsid w:val="00E00234"/>
    <w:rsid w:val="00E02926"/>
    <w:rsid w:val="00E27FB8"/>
    <w:rsid w:val="00E32D19"/>
    <w:rsid w:val="00E37979"/>
    <w:rsid w:val="00E40172"/>
    <w:rsid w:val="00E40425"/>
    <w:rsid w:val="00E557C0"/>
    <w:rsid w:val="00E55D40"/>
    <w:rsid w:val="00E7096D"/>
    <w:rsid w:val="00E970F2"/>
    <w:rsid w:val="00EB7C1E"/>
    <w:rsid w:val="00EE5B2A"/>
    <w:rsid w:val="00F10B10"/>
    <w:rsid w:val="00F21112"/>
    <w:rsid w:val="00F251FF"/>
    <w:rsid w:val="00F3212B"/>
    <w:rsid w:val="00F35432"/>
    <w:rsid w:val="00F5341B"/>
    <w:rsid w:val="00F5570F"/>
    <w:rsid w:val="00F56A40"/>
    <w:rsid w:val="00F571D0"/>
    <w:rsid w:val="00F603BC"/>
    <w:rsid w:val="00F8292E"/>
    <w:rsid w:val="00FA5533"/>
    <w:rsid w:val="00FB1BB4"/>
    <w:rsid w:val="00FB2CF3"/>
    <w:rsid w:val="00FD4509"/>
    <w:rsid w:val="00FE4BE9"/>
    <w:rsid w:val="00F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D33FE"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rotTitelkleinzentriert">
    <w:name w:val="Prot_Titel klein zentriert"/>
    <w:basedOn w:val="Standard"/>
    <w:rsid w:val="005C397D"/>
    <w:pPr>
      <w:jc w:val="center"/>
    </w:pPr>
    <w:rPr>
      <w:rFonts w:ascii="Arial Black" w:hAnsi="Arial Black"/>
      <w:sz w:val="32"/>
    </w:rPr>
  </w:style>
  <w:style w:type="paragraph" w:customStyle="1" w:styleId="ProtTitelgrozentriert">
    <w:name w:val="Prot_Titel groß zentriert"/>
    <w:basedOn w:val="ProtTitelkleinzentriert"/>
    <w:rsid w:val="005C397D"/>
    <w:rPr>
      <w:sz w:val="40"/>
    </w:rPr>
  </w:style>
  <w:style w:type="paragraph" w:customStyle="1" w:styleId="ProtLaufenderTitel">
    <w:name w:val="Prot_Laufender Titel"/>
    <w:basedOn w:val="ProtTitelkleinzentriert"/>
    <w:next w:val="ProtStandard-Text"/>
    <w:rsid w:val="005C397D"/>
    <w:pPr>
      <w:spacing w:before="480" w:after="240"/>
      <w:jc w:val="left"/>
    </w:pPr>
    <w:rPr>
      <w:rFonts w:ascii="Arial" w:hAnsi="Arial"/>
      <w:sz w:val="28"/>
    </w:rPr>
  </w:style>
  <w:style w:type="paragraph" w:customStyle="1" w:styleId="ProtStandard-Text">
    <w:name w:val="Prot_Standard-Text"/>
    <w:basedOn w:val="ProtLaufenderTitel"/>
    <w:rsid w:val="00291714"/>
    <w:pPr>
      <w:spacing w:before="0" w:after="0" w:line="360" w:lineRule="auto"/>
      <w:ind w:left="851"/>
      <w:jc w:val="both"/>
    </w:pPr>
    <w:rPr>
      <w:sz w:val="22"/>
    </w:rPr>
  </w:style>
  <w:style w:type="paragraph" w:customStyle="1" w:styleId="ProtStandard-Textnumeriert">
    <w:name w:val="Prot_Standard-Text numeriert"/>
    <w:basedOn w:val="ProtStandard-Text"/>
    <w:rsid w:val="005C397D"/>
    <w:pPr>
      <w:numPr>
        <w:numId w:val="10"/>
      </w:numPr>
    </w:pPr>
  </w:style>
  <w:style w:type="paragraph" w:customStyle="1" w:styleId="ProtLaufenderTitelnumeriert">
    <w:name w:val="Prot_Laufender Titel numeriert"/>
    <w:basedOn w:val="ProtLaufenderTitel"/>
    <w:next w:val="ProtStandard-Text"/>
    <w:rsid w:val="005C397D"/>
    <w:pPr>
      <w:numPr>
        <w:numId w:val="4"/>
      </w:numPr>
    </w:pPr>
  </w:style>
  <w:style w:type="paragraph" w:styleId="Sprechblasentext">
    <w:name w:val="Balloon Text"/>
    <w:basedOn w:val="Standard"/>
    <w:semiHidden/>
    <w:rsid w:val="00E40425"/>
    <w:rPr>
      <w:rFonts w:ascii="Tahoma" w:hAnsi="Tahoma" w:cs="Tahoma"/>
      <w:sz w:val="16"/>
      <w:szCs w:val="16"/>
    </w:rPr>
  </w:style>
  <w:style w:type="paragraph" w:customStyle="1" w:styleId="ProtStandard-Texteingezogen">
    <w:name w:val="Prot_Standard-Text eingezogen"/>
    <w:basedOn w:val="ProtStandard-Text"/>
    <w:rsid w:val="00291714"/>
    <w:pPr>
      <w:tabs>
        <w:tab w:val="left" w:pos="2268"/>
      </w:tabs>
      <w:ind w:left="2269" w:hanging="1418"/>
    </w:pPr>
  </w:style>
  <w:style w:type="paragraph" w:customStyle="1" w:styleId="ProtStandard-TextmitAufzhlungszeichen">
    <w:name w:val="Prot_Standard-Text mit Aufzählungszeichen"/>
    <w:basedOn w:val="ProtStandard-Text"/>
    <w:rsid w:val="0070340D"/>
    <w:pPr>
      <w:numPr>
        <w:numId w:val="23"/>
      </w:numPr>
    </w:p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BE711B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uiPriority w:val="99"/>
    <w:semiHidden/>
    <w:rsid w:val="00BE711B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CF601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D33FE"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rotTitelkleinzentriert">
    <w:name w:val="Prot_Titel klein zentriert"/>
    <w:basedOn w:val="Standard"/>
    <w:rsid w:val="005C397D"/>
    <w:pPr>
      <w:jc w:val="center"/>
    </w:pPr>
    <w:rPr>
      <w:rFonts w:ascii="Arial Black" w:hAnsi="Arial Black"/>
      <w:sz w:val="32"/>
    </w:rPr>
  </w:style>
  <w:style w:type="paragraph" w:customStyle="1" w:styleId="ProtTitelgrozentriert">
    <w:name w:val="Prot_Titel groß zentriert"/>
    <w:basedOn w:val="ProtTitelkleinzentriert"/>
    <w:rsid w:val="005C397D"/>
    <w:rPr>
      <w:sz w:val="40"/>
    </w:rPr>
  </w:style>
  <w:style w:type="paragraph" w:customStyle="1" w:styleId="ProtLaufenderTitel">
    <w:name w:val="Prot_Laufender Titel"/>
    <w:basedOn w:val="ProtTitelkleinzentriert"/>
    <w:next w:val="ProtStandard-Text"/>
    <w:rsid w:val="005C397D"/>
    <w:pPr>
      <w:spacing w:before="480" w:after="240"/>
      <w:jc w:val="left"/>
    </w:pPr>
    <w:rPr>
      <w:rFonts w:ascii="Arial" w:hAnsi="Arial"/>
      <w:sz w:val="28"/>
    </w:rPr>
  </w:style>
  <w:style w:type="paragraph" w:customStyle="1" w:styleId="ProtStandard-Text">
    <w:name w:val="Prot_Standard-Text"/>
    <w:basedOn w:val="ProtLaufenderTitel"/>
    <w:rsid w:val="00291714"/>
    <w:pPr>
      <w:spacing w:before="0" w:after="0" w:line="360" w:lineRule="auto"/>
      <w:ind w:left="851"/>
      <w:jc w:val="both"/>
    </w:pPr>
    <w:rPr>
      <w:sz w:val="22"/>
    </w:rPr>
  </w:style>
  <w:style w:type="paragraph" w:customStyle="1" w:styleId="ProtStandard-Textnumeriert">
    <w:name w:val="Prot_Standard-Text numeriert"/>
    <w:basedOn w:val="ProtStandard-Text"/>
    <w:rsid w:val="005C397D"/>
    <w:pPr>
      <w:numPr>
        <w:numId w:val="10"/>
      </w:numPr>
    </w:pPr>
  </w:style>
  <w:style w:type="paragraph" w:customStyle="1" w:styleId="ProtLaufenderTitelnumeriert">
    <w:name w:val="Prot_Laufender Titel numeriert"/>
    <w:basedOn w:val="ProtLaufenderTitel"/>
    <w:next w:val="ProtStandard-Text"/>
    <w:rsid w:val="005C397D"/>
    <w:pPr>
      <w:numPr>
        <w:numId w:val="4"/>
      </w:numPr>
    </w:pPr>
  </w:style>
  <w:style w:type="paragraph" w:styleId="Sprechblasentext">
    <w:name w:val="Balloon Text"/>
    <w:basedOn w:val="Standard"/>
    <w:semiHidden/>
    <w:rsid w:val="00E40425"/>
    <w:rPr>
      <w:rFonts w:ascii="Tahoma" w:hAnsi="Tahoma" w:cs="Tahoma"/>
      <w:sz w:val="16"/>
      <w:szCs w:val="16"/>
    </w:rPr>
  </w:style>
  <w:style w:type="paragraph" w:customStyle="1" w:styleId="ProtStandard-Texteingezogen">
    <w:name w:val="Prot_Standard-Text eingezogen"/>
    <w:basedOn w:val="ProtStandard-Text"/>
    <w:rsid w:val="00291714"/>
    <w:pPr>
      <w:tabs>
        <w:tab w:val="left" w:pos="2268"/>
      </w:tabs>
      <w:ind w:left="2269" w:hanging="1418"/>
    </w:pPr>
  </w:style>
  <w:style w:type="paragraph" w:customStyle="1" w:styleId="ProtStandard-TextmitAufzhlungszeichen">
    <w:name w:val="Prot_Standard-Text mit Aufzählungszeichen"/>
    <w:basedOn w:val="ProtStandard-Text"/>
    <w:rsid w:val="0070340D"/>
    <w:pPr>
      <w:numPr>
        <w:numId w:val="23"/>
      </w:numPr>
    </w:p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BE711B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uiPriority w:val="99"/>
    <w:semiHidden/>
    <w:rsid w:val="00BE711B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CF60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5E0D430.dotm</Template>
  <TotalTime>0</TotalTime>
  <Pages>1</Pages>
  <Words>76</Words>
  <Characters>461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Protokoll</vt:lpstr>
    </vt:vector>
  </TitlesOfParts>
  <Company>Jazzey GmbH</Company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</dc:title>
  <dc:creator>Andreas Oberhuemer</dc:creator>
  <cp:lastModifiedBy>ENGELMAIER Wolfgang</cp:lastModifiedBy>
  <cp:revision>2</cp:revision>
  <cp:lastPrinted>2013-02-06T14:22:00Z</cp:lastPrinted>
  <dcterms:created xsi:type="dcterms:W3CDTF">2014-02-12T14:46:00Z</dcterms:created>
  <dcterms:modified xsi:type="dcterms:W3CDTF">2014-02-12T14:46:00Z</dcterms:modified>
</cp:coreProperties>
</file>