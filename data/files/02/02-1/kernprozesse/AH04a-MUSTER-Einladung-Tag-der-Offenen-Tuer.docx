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B95" w:rsidRPr="00147E97" w:rsidRDefault="001E5B95" w:rsidP="001E5B95">
      <w:pPr>
        <w:pStyle w:val="Kopfzeile"/>
      </w:pPr>
      <w:r w:rsidRPr="00147E97">
        <w:t xml:space="preserve">Kolpinghaus </w:t>
      </w:r>
      <w:r>
        <w:t>xx, Adresse</w:t>
      </w:r>
    </w:p>
    <w:p w:rsidR="001E5B95" w:rsidRDefault="001E5B95" w:rsidP="001E5B95"/>
    <w:p w:rsidR="001E5B95" w:rsidRDefault="001E5B95" w:rsidP="001E5B95"/>
    <w:p w:rsidR="001E5B95" w:rsidRDefault="001E5B95" w:rsidP="001E5B95">
      <w:pPr>
        <w:rPr>
          <w:noProof/>
        </w:rPr>
      </w:pPr>
      <w:r>
        <w:fldChar w:fldCharType="begin"/>
      </w:r>
      <w:r>
        <w:instrText xml:space="preserve"> ADDRESSBLOCK \f "&lt;&lt;_COMPANY_</w:instrText>
      </w:r>
      <w:r>
        <w:cr/>
        <w:instrText>&gt;&gt;&lt;&lt;Familie _LAST0_</w:instrText>
      </w:r>
      <w:r>
        <w:cr/>
        <w:instrText>&gt;&gt;&lt;&lt;_STREET1_</w:instrText>
      </w:r>
      <w:r>
        <w:cr/>
        <w:instrText>&gt;&gt;&lt;&lt;_STREET2_</w:instrText>
      </w:r>
      <w:r>
        <w:cr/>
        <w:instrText>&gt;&gt;&lt;&lt;_POSTAL_ &gt;&gt;&lt;&lt;_CITY_&gt;&gt;&lt;&lt;</w:instrText>
      </w:r>
      <w:r>
        <w:cr/>
        <w:instrText xml:space="preserve">_COUNTRY_&gt;&gt;" \l 3079 \c 2 \e "Österreich" \d </w:instrText>
      </w:r>
      <w:r>
        <w:fldChar w:fldCharType="separate"/>
      </w:r>
      <w:r>
        <w:rPr>
          <w:noProof/>
        </w:rPr>
        <w:t>Familie XY</w:t>
      </w:r>
    </w:p>
    <w:p w:rsidR="001E5B95" w:rsidRDefault="001E5B95" w:rsidP="001E5B95">
      <w:pPr>
        <w:rPr>
          <w:noProof/>
        </w:rPr>
      </w:pPr>
      <w:r>
        <w:rPr>
          <w:noProof/>
        </w:rPr>
        <w:t xml:space="preserve">Adresse </w:t>
      </w:r>
      <w:r>
        <w:fldChar w:fldCharType="end"/>
      </w:r>
    </w:p>
    <w:p w:rsidR="001E5B95" w:rsidRPr="00B6058C" w:rsidRDefault="001E5B95" w:rsidP="001E5B95"/>
    <w:p w:rsidR="001E5B95" w:rsidRPr="00B6058C" w:rsidRDefault="001E5B95" w:rsidP="001E5B95"/>
    <w:p w:rsidR="001E5B95" w:rsidRPr="00B6058C" w:rsidRDefault="001E5B95" w:rsidP="001E5B95">
      <w:pPr>
        <w:jc w:val="right"/>
      </w:pPr>
      <w:r>
        <w:t>Ort, 17.April 2013</w:t>
      </w:r>
      <w:r w:rsidRPr="00B6058C">
        <w:t xml:space="preserve"> </w:t>
      </w:r>
    </w:p>
    <w:p w:rsidR="001E5B95" w:rsidRPr="00B6058C" w:rsidRDefault="001E5B95" w:rsidP="001E5B95"/>
    <w:p w:rsidR="001E5B95" w:rsidRDefault="001E5B95" w:rsidP="001E5B95"/>
    <w:p w:rsidR="001E5B95" w:rsidRPr="0031413A" w:rsidRDefault="001E5B95" w:rsidP="001E5B95">
      <w:pPr>
        <w:jc w:val="center"/>
        <w:rPr>
          <w:b/>
          <w:sz w:val="24"/>
        </w:rPr>
      </w:pPr>
      <w:r w:rsidRPr="0031413A">
        <w:rPr>
          <w:b/>
          <w:sz w:val="28"/>
        </w:rPr>
        <w:t>Einladung</w:t>
      </w:r>
      <w:r>
        <w:rPr>
          <w:b/>
          <w:sz w:val="28"/>
        </w:rPr>
        <w:t xml:space="preserve">: </w:t>
      </w:r>
      <w:r w:rsidRPr="0031413A">
        <w:rPr>
          <w:b/>
          <w:sz w:val="28"/>
        </w:rPr>
        <w:t>„Offenes Kolpinghaus“</w:t>
      </w:r>
      <w:r>
        <w:rPr>
          <w:b/>
          <w:sz w:val="28"/>
        </w:rPr>
        <w:br/>
      </w:r>
      <w:r w:rsidRPr="0031413A">
        <w:rPr>
          <w:b/>
          <w:sz w:val="24"/>
        </w:rPr>
        <w:t xml:space="preserve">Sonntag, </w:t>
      </w:r>
      <w:r>
        <w:rPr>
          <w:b/>
          <w:sz w:val="24"/>
        </w:rPr>
        <w:t>24</w:t>
      </w:r>
      <w:r w:rsidRPr="0031413A">
        <w:rPr>
          <w:b/>
          <w:sz w:val="24"/>
        </w:rPr>
        <w:t>. Mai 201</w:t>
      </w:r>
      <w:r>
        <w:rPr>
          <w:b/>
          <w:sz w:val="24"/>
        </w:rPr>
        <w:t>3</w:t>
      </w:r>
      <w:r w:rsidRPr="0031413A">
        <w:rPr>
          <w:b/>
          <w:sz w:val="24"/>
        </w:rPr>
        <w:t xml:space="preserve"> ab 13.00 Uhr</w:t>
      </w:r>
    </w:p>
    <w:p w:rsidR="001E5B95" w:rsidRPr="0031413A" w:rsidRDefault="001E5B95" w:rsidP="001E5B95">
      <w:pPr>
        <w:jc w:val="center"/>
        <w:rPr>
          <w:b/>
          <w:sz w:val="24"/>
        </w:rPr>
      </w:pPr>
    </w:p>
    <w:p w:rsidR="001E5B95" w:rsidRPr="00B6058C" w:rsidRDefault="001E5B95" w:rsidP="001E5B95"/>
    <w:p w:rsidR="001E5B95" w:rsidRDefault="001E5B95" w:rsidP="001E5B95">
      <w:r>
        <w:t xml:space="preserve">Liebe künftige </w:t>
      </w:r>
      <w:proofErr w:type="spellStart"/>
      <w:r>
        <w:t>BewohnerInnen</w:t>
      </w:r>
      <w:proofErr w:type="spellEnd"/>
      <w:r>
        <w:t xml:space="preserve">, </w:t>
      </w:r>
      <w:r>
        <w:br/>
        <w:t>liebe Eltern und Angehörige!</w:t>
      </w:r>
    </w:p>
    <w:p w:rsidR="001E5B95" w:rsidRDefault="001E5B95" w:rsidP="001E5B95"/>
    <w:p w:rsidR="001E5B95" w:rsidRPr="00A91BF2" w:rsidRDefault="001E5B95" w:rsidP="001E5B95">
      <w:r w:rsidRPr="00A91BF2">
        <w:t xml:space="preserve">Wir laden </w:t>
      </w:r>
      <w:r>
        <w:t xml:space="preserve">euch/ </w:t>
      </w:r>
      <w:r w:rsidRPr="00A91BF2">
        <w:t>Sie</w:t>
      </w:r>
      <w:r>
        <w:t xml:space="preserve"> auch dieses Jahr </w:t>
      </w:r>
      <w:r w:rsidRPr="00A91BF2">
        <w:t xml:space="preserve">herzlich zum </w:t>
      </w:r>
      <w:r>
        <w:t>„</w:t>
      </w:r>
      <w:r w:rsidRPr="00A91BF2">
        <w:t>Tag de</w:t>
      </w:r>
      <w:r>
        <w:t>r Offenen Tür“</w:t>
      </w:r>
      <w:r>
        <w:br/>
        <w:t xml:space="preserve">ins Kolpinghaus ____________________ ein! </w:t>
      </w:r>
    </w:p>
    <w:p w:rsidR="001E5B95" w:rsidRDefault="001E5B95" w:rsidP="001E5B95">
      <w:pPr>
        <w:pStyle w:val="Listenabsatz"/>
      </w:pPr>
    </w:p>
    <w:p w:rsidR="001E5B95" w:rsidRDefault="001E5B95" w:rsidP="001E5B95">
      <w:pPr>
        <w:pStyle w:val="Listenabsatz"/>
      </w:pPr>
    </w:p>
    <w:p w:rsidR="001E5B95" w:rsidRPr="00080E25" w:rsidRDefault="001E5B95" w:rsidP="001E5B95">
      <w:pPr>
        <w:rPr>
          <w:b/>
        </w:rPr>
      </w:pPr>
      <w:r w:rsidRPr="00080E25">
        <w:rPr>
          <w:b/>
        </w:rPr>
        <w:t xml:space="preserve">Was </w:t>
      </w:r>
      <w:r>
        <w:rPr>
          <w:b/>
        </w:rPr>
        <w:t>euch/</w:t>
      </w:r>
      <w:r w:rsidRPr="00080E25">
        <w:rPr>
          <w:b/>
        </w:rPr>
        <w:t>Sie erwartet:</w:t>
      </w:r>
    </w:p>
    <w:p w:rsidR="001E5B95" w:rsidRPr="00A91BF2" w:rsidRDefault="001E5B95" w:rsidP="001E5B95">
      <w:pPr>
        <w:ind w:left="1134"/>
      </w:pPr>
      <w:r>
        <w:t xml:space="preserve">* </w:t>
      </w:r>
      <w:r>
        <w:t>„</w:t>
      </w:r>
      <w:r>
        <w:t>Blitzlichter</w:t>
      </w:r>
      <w:r>
        <w:t>“</w:t>
      </w:r>
      <w:r>
        <w:t xml:space="preserve"> aus dem </w:t>
      </w:r>
      <w:r w:rsidRPr="00A91BF2">
        <w:t>Alltag im Kolpinghaus</w:t>
      </w:r>
    </w:p>
    <w:p w:rsidR="001E5B95" w:rsidRPr="00A91BF2" w:rsidRDefault="001E5B95" w:rsidP="001E5B95">
      <w:r>
        <w:tab/>
        <w:t xml:space="preserve">* </w:t>
      </w:r>
      <w:r w:rsidRPr="00A91BF2">
        <w:t xml:space="preserve">Kennenlernen der </w:t>
      </w:r>
      <w:proofErr w:type="spellStart"/>
      <w:r w:rsidRPr="00A91BF2">
        <w:t>MitbewohnerInnen</w:t>
      </w:r>
      <w:proofErr w:type="spellEnd"/>
    </w:p>
    <w:p w:rsidR="001E5B95" w:rsidRDefault="001E5B95" w:rsidP="001E5B95">
      <w:pPr>
        <w:pStyle w:val="Listenabsatz"/>
      </w:pPr>
      <w:r>
        <w:tab/>
        <w:t xml:space="preserve">* </w:t>
      </w:r>
      <w:r w:rsidRPr="00A91BF2">
        <w:t>Fotopräsentationen</w:t>
      </w:r>
    </w:p>
    <w:p w:rsidR="001E5B95" w:rsidRPr="001B436A" w:rsidRDefault="001E5B95" w:rsidP="001E5B95">
      <w:pPr>
        <w:pStyle w:val="Listenabsatz"/>
      </w:pPr>
      <w:r>
        <w:tab/>
        <w:t>* Modeschau</w:t>
      </w:r>
    </w:p>
    <w:p w:rsidR="001E5B95" w:rsidRDefault="001E5B95" w:rsidP="001E5B95">
      <w:pPr>
        <w:pStyle w:val="Listenabsatz"/>
      </w:pPr>
      <w:r>
        <w:tab/>
        <w:t xml:space="preserve">* </w:t>
      </w:r>
      <w:r w:rsidRPr="00A91BF2">
        <w:t>Werk</w:t>
      </w:r>
      <w:r>
        <w:t>stücke</w:t>
      </w:r>
    </w:p>
    <w:p w:rsidR="001E5B95" w:rsidRPr="00A91BF2" w:rsidRDefault="001E5B95" w:rsidP="001E5B95">
      <w:pPr>
        <w:pStyle w:val="Listenabsatz"/>
      </w:pPr>
      <w:r>
        <w:tab/>
        <w:t xml:space="preserve">* außerdem verwöhnen Sie die </w:t>
      </w:r>
      <w:proofErr w:type="spellStart"/>
      <w:r>
        <w:t>BewohnerInnen</w:t>
      </w:r>
      <w:proofErr w:type="spellEnd"/>
      <w:r>
        <w:t xml:space="preserve"> mit </w:t>
      </w:r>
      <w:r w:rsidRPr="00A91BF2">
        <w:t>Kaffee und Kuchen</w:t>
      </w:r>
      <w:r>
        <w:t>!</w:t>
      </w:r>
      <w:r>
        <w:br/>
      </w:r>
      <w:r>
        <w:tab/>
        <w:t xml:space="preserve">* </w:t>
      </w:r>
      <w:r w:rsidRPr="00A91BF2">
        <w:t xml:space="preserve">Austausch mit der Leitung </w:t>
      </w:r>
      <w:r>
        <w:t>des Hauses und dem p</w:t>
      </w:r>
      <w:r w:rsidRPr="00A91BF2">
        <w:t>ädagogischen Team:</w:t>
      </w:r>
      <w:r>
        <w:t xml:space="preserve"> </w:t>
      </w:r>
      <w:r>
        <w:br/>
        <w:t xml:space="preserve">       </w:t>
      </w:r>
      <w:r>
        <w:tab/>
        <w:t xml:space="preserve">- </w:t>
      </w:r>
      <w:r>
        <w:t xml:space="preserve">Kennenlernen der </w:t>
      </w:r>
      <w:proofErr w:type="spellStart"/>
      <w:r>
        <w:t>PädagogInnen</w:t>
      </w:r>
      <w:proofErr w:type="spellEnd"/>
      <w:r>
        <w:t xml:space="preserve"> im Haus</w:t>
      </w:r>
    </w:p>
    <w:p w:rsidR="001E5B95" w:rsidRPr="00A91BF2" w:rsidRDefault="001E5B95" w:rsidP="001E5B95">
      <w:pPr>
        <w:pStyle w:val="Listenabsatz"/>
      </w:pPr>
      <w:r>
        <w:tab/>
      </w:r>
      <w:r>
        <w:tab/>
        <w:t>-</w:t>
      </w:r>
      <w:r>
        <w:t xml:space="preserve"> </w:t>
      </w:r>
      <w:r w:rsidRPr="00A91BF2">
        <w:t>Welche Betreuungsziele werden verfolgt?</w:t>
      </w:r>
    </w:p>
    <w:p w:rsidR="001E5B95" w:rsidRPr="00A91BF2" w:rsidRDefault="001E5B95" w:rsidP="001E5B95">
      <w:pPr>
        <w:pStyle w:val="Listenabsatz"/>
      </w:pPr>
      <w:r>
        <w:tab/>
      </w:r>
      <w:r>
        <w:tab/>
        <w:t>-</w:t>
      </w:r>
      <w:bookmarkStart w:id="0" w:name="_GoBack"/>
      <w:bookmarkEnd w:id="0"/>
      <w:r>
        <w:t xml:space="preserve"> </w:t>
      </w:r>
      <w:r w:rsidRPr="00A91BF2">
        <w:t>Wie werden diese Ziele umgesetzt?</w:t>
      </w:r>
    </w:p>
    <w:p w:rsidR="001E5B95" w:rsidRPr="00A91BF2" w:rsidRDefault="001E5B95" w:rsidP="001E5B95"/>
    <w:p w:rsidR="001E5B95" w:rsidRDefault="001E5B95" w:rsidP="001E5B95">
      <w:r w:rsidRPr="00A91BF2">
        <w:t>Wir freuen uns</w:t>
      </w:r>
      <w:r>
        <w:t>,</w:t>
      </w:r>
      <w:r w:rsidRPr="00A91BF2">
        <w:t xml:space="preserve"> wenn Sie </w:t>
      </w:r>
      <w:r>
        <w:t xml:space="preserve">unserer </w:t>
      </w:r>
      <w:r w:rsidRPr="00A91BF2">
        <w:t xml:space="preserve">Einladung </w:t>
      </w:r>
      <w:r>
        <w:t xml:space="preserve">folgen </w:t>
      </w:r>
      <w:r w:rsidRPr="00A91BF2">
        <w:t>können!</w:t>
      </w:r>
    </w:p>
    <w:p w:rsidR="001E5B95" w:rsidRDefault="001E5B95" w:rsidP="001E5B95">
      <w:pPr>
        <w:rPr>
          <w:b/>
        </w:rPr>
      </w:pPr>
    </w:p>
    <w:p w:rsidR="001E5B95" w:rsidRPr="0031413A" w:rsidRDefault="001E5B95" w:rsidP="001E5B95">
      <w:pPr>
        <w:rPr>
          <w:b/>
        </w:rPr>
      </w:pPr>
      <w:r w:rsidRPr="0031413A">
        <w:rPr>
          <w:b/>
        </w:rPr>
        <w:t xml:space="preserve">Wir bitten um Rückmeldung bis: </w:t>
      </w:r>
      <w:r>
        <w:rPr>
          <w:b/>
        </w:rPr>
        <w:t>06. Mai 2013</w:t>
      </w:r>
    </w:p>
    <w:p w:rsidR="001E5B95" w:rsidRDefault="001E5B95" w:rsidP="001E5B95">
      <w:r w:rsidRPr="00A91BF2">
        <w:t>Bitte füllen Sie den Abschnitt aus und senden ihn  an „Kolpinghaus Hallein“ :</w:t>
      </w:r>
    </w:p>
    <w:p w:rsidR="001E5B95" w:rsidRDefault="001E5B95" w:rsidP="001E5B95">
      <w:r>
        <w:t>Oder schi</w:t>
      </w:r>
      <w:r>
        <w:t xml:space="preserve">cken Sie uns ein Email oder Fax </w:t>
      </w:r>
      <w:r w:rsidRPr="001E5B95">
        <w:rPr>
          <w:i/>
        </w:rPr>
        <w:t>(folgen Daten)</w:t>
      </w:r>
    </w:p>
    <w:p w:rsidR="001E5B95" w:rsidRPr="00543DA8" w:rsidRDefault="001E5B95" w:rsidP="001E5B95"/>
    <w:p w:rsidR="001E5B95" w:rsidRPr="00A91BF2" w:rsidRDefault="001E5B95" w:rsidP="001E5B95"/>
    <w:p w:rsidR="001E5B95" w:rsidRPr="00A91BF2" w:rsidRDefault="001E5B95" w:rsidP="001E5B95">
      <w:r w:rsidRPr="00A91BF2">
        <w:t>Mit freundlichen Grüßen</w:t>
      </w:r>
    </w:p>
    <w:p w:rsidR="001E5B95" w:rsidRPr="00A91BF2" w:rsidRDefault="001E5B95" w:rsidP="001E5B95"/>
    <w:p w:rsidR="001E5B95" w:rsidRPr="00A91BF2" w:rsidRDefault="001E5B95" w:rsidP="001E5B95">
      <w:r>
        <w:t>Ihr Kolpinghaus - Team</w:t>
      </w:r>
    </w:p>
    <w:p w:rsidR="001E5B95" w:rsidRPr="00A91BF2" w:rsidRDefault="001E5B95" w:rsidP="001E5B95"/>
    <w:p w:rsidR="001E5B95" w:rsidRPr="00A91BF2" w:rsidRDefault="001E5B95" w:rsidP="001E5B95"/>
    <w:p w:rsidR="001E5B95" w:rsidRPr="00A91BF2" w:rsidRDefault="001E5B95" w:rsidP="001E5B95">
      <w:r>
        <w:sym w:font="Wingdings" w:char="F022"/>
      </w:r>
      <w:r w:rsidRPr="00A91BF2">
        <w:t>----------------------------------------------------------------------------------------</w:t>
      </w:r>
      <w:r>
        <w:t>-------------</w:t>
      </w:r>
    </w:p>
    <w:p w:rsidR="001E5B95" w:rsidRDefault="001E5B95" w:rsidP="001E5B95">
      <w:pPr>
        <w:rPr>
          <w:b/>
        </w:rPr>
      </w:pPr>
    </w:p>
    <w:p w:rsidR="001E5B95" w:rsidRPr="00B70DE8" w:rsidRDefault="001E5B95" w:rsidP="001E5B95">
      <w:pPr>
        <w:rPr>
          <w:b/>
        </w:rPr>
      </w:pPr>
      <w:r w:rsidRPr="00B70DE8">
        <w:rPr>
          <w:b/>
        </w:rPr>
        <w:t>Offenes Kolpinghaus</w:t>
      </w:r>
    </w:p>
    <w:p w:rsidR="001E5B95" w:rsidRPr="006F0B87" w:rsidRDefault="001E5B95" w:rsidP="001E5B95">
      <w:r w:rsidRPr="006F0B87">
        <w:t>Gerne komme ich/wir (Anzahl der Personen</w:t>
      </w:r>
      <w:r>
        <w:t xml:space="preserve"> </w:t>
      </w:r>
      <w:r w:rsidRPr="006F0B87">
        <w:t xml:space="preserve">……..) </w:t>
      </w:r>
    </w:p>
    <w:p w:rsidR="001E5B95" w:rsidRPr="006F0B87" w:rsidRDefault="001E5B95" w:rsidP="001E5B95">
      <w:r w:rsidRPr="006F0B87">
        <w:t>zum „Offenen Kolp</w:t>
      </w:r>
      <w:r>
        <w:t>inghaus“ am 24. Mai 2013</w:t>
      </w:r>
    </w:p>
    <w:p w:rsidR="001E5B95" w:rsidRPr="006F0B87" w:rsidRDefault="001E5B95" w:rsidP="001E5B95"/>
    <w:p w:rsidR="001E5B95" w:rsidRPr="006F0B87" w:rsidRDefault="001E5B95" w:rsidP="001E5B95">
      <w:r w:rsidRPr="006F0B87">
        <w:t>Name:……………………………………</w:t>
      </w:r>
    </w:p>
    <w:p w:rsidR="001E5B95" w:rsidRPr="006F0B87" w:rsidRDefault="001E5B95" w:rsidP="001E5B95"/>
    <w:p w:rsidR="001E5B95" w:rsidRPr="006F0B87" w:rsidRDefault="001E5B95" w:rsidP="001E5B95">
      <w:r>
        <w:t xml:space="preserve">Datum ………………………………… </w:t>
      </w:r>
      <w:r w:rsidRPr="006F0B87">
        <w:t>Unterschrift:………………………………</w:t>
      </w:r>
    </w:p>
    <w:p w:rsidR="001E5B95" w:rsidRPr="006F0B87" w:rsidRDefault="001E5B95" w:rsidP="001E5B95"/>
    <w:p w:rsidR="001E5B95" w:rsidRDefault="001E5B95"/>
    <w:sectPr w:rsidR="001E5B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B95"/>
    <w:rsid w:val="001E5B95"/>
    <w:rsid w:val="0093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autoRedefine/>
    <w:qFormat/>
    <w:rsid w:val="001E5B95"/>
    <w:pPr>
      <w:tabs>
        <w:tab w:val="left" w:pos="1134"/>
      </w:tabs>
      <w:spacing w:after="0" w:line="240" w:lineRule="auto"/>
    </w:pPr>
    <w:rPr>
      <w:rFonts w:ascii="Arial" w:eastAsia="Times New Roman" w:hAnsi="Arial" w:cs="Arial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1E5B9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1E5B95"/>
    <w:rPr>
      <w:rFonts w:ascii="Arial" w:eastAsia="Times New Roman" w:hAnsi="Arial" w:cs="Arial"/>
      <w:szCs w:val="24"/>
      <w:lang w:val="de-DE" w:eastAsia="de-DE"/>
    </w:rPr>
  </w:style>
  <w:style w:type="paragraph" w:styleId="Listenabsatz">
    <w:name w:val="List Paragraph"/>
    <w:basedOn w:val="Standard"/>
    <w:uiPriority w:val="34"/>
    <w:qFormat/>
    <w:rsid w:val="001E5B95"/>
    <w:pPr>
      <w:ind w:left="720"/>
      <w:contextualSpacing/>
    </w:pPr>
  </w:style>
  <w:style w:type="character" w:styleId="Hyperlink">
    <w:name w:val="Hyperlink"/>
    <w:basedOn w:val="Absatz-Standardschriftart"/>
    <w:rsid w:val="001E5B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autoRedefine/>
    <w:qFormat/>
    <w:rsid w:val="001E5B95"/>
    <w:pPr>
      <w:tabs>
        <w:tab w:val="left" w:pos="1134"/>
      </w:tabs>
      <w:spacing w:after="0" w:line="240" w:lineRule="auto"/>
    </w:pPr>
    <w:rPr>
      <w:rFonts w:ascii="Arial" w:eastAsia="Times New Roman" w:hAnsi="Arial" w:cs="Arial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1E5B9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1E5B95"/>
    <w:rPr>
      <w:rFonts w:ascii="Arial" w:eastAsia="Times New Roman" w:hAnsi="Arial" w:cs="Arial"/>
      <w:szCs w:val="24"/>
      <w:lang w:val="de-DE" w:eastAsia="de-DE"/>
    </w:rPr>
  </w:style>
  <w:style w:type="paragraph" w:styleId="Listenabsatz">
    <w:name w:val="List Paragraph"/>
    <w:basedOn w:val="Standard"/>
    <w:uiPriority w:val="34"/>
    <w:qFormat/>
    <w:rsid w:val="001E5B95"/>
    <w:pPr>
      <w:ind w:left="720"/>
      <w:contextualSpacing/>
    </w:pPr>
  </w:style>
  <w:style w:type="character" w:styleId="Hyperlink">
    <w:name w:val="Hyperlink"/>
    <w:basedOn w:val="Absatz-Standardschriftart"/>
    <w:rsid w:val="001E5B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340CED66.dotm</Template>
  <TotalTime>0</TotalTime>
  <Pages>1</Pages>
  <Words>201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KOLPING Österreich, Bundessektretariat</Company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ENGELMAIER Wolfgang</dc:creator>
  <cp:lastModifiedBy>ENGELMAIER Wolfgang</cp:lastModifiedBy>
  <cp:revision>1</cp:revision>
  <dcterms:created xsi:type="dcterms:W3CDTF">2013-11-16T12:37:00Z</dcterms:created>
  <dcterms:modified xsi:type="dcterms:W3CDTF">2013-11-16T12:43:00Z</dcterms:modified>
</cp:coreProperties>
</file>