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ACD" w:rsidRDefault="00A36ACD" w:rsidP="00A36ACD">
      <w:pPr>
        <w:spacing w:after="100" w:line="240" w:lineRule="auto"/>
        <w:rPr>
          <w:b/>
          <w:sz w:val="36"/>
          <w:szCs w:val="36"/>
          <w:lang w:val="de-DE"/>
        </w:rPr>
      </w:pPr>
      <w:r w:rsidRPr="009064E0">
        <w:rPr>
          <w:b/>
          <w:sz w:val="28"/>
          <w:szCs w:val="28"/>
          <w:lang w:val="de-DE"/>
        </w:rPr>
        <w:t xml:space="preserve">Kernprozess 2 </w:t>
      </w:r>
      <w:r w:rsidR="00F00224">
        <w:rPr>
          <w:b/>
          <w:sz w:val="28"/>
          <w:szCs w:val="28"/>
          <w:lang w:val="de-DE"/>
        </w:rPr>
        <w:t>„Verein und Haus verbinden“</w:t>
      </w:r>
      <w:bookmarkStart w:id="0" w:name="_GoBack"/>
      <w:bookmarkEnd w:id="0"/>
      <w:r>
        <w:rPr>
          <w:b/>
          <w:sz w:val="28"/>
          <w:szCs w:val="28"/>
          <w:lang w:val="de-DE"/>
        </w:rPr>
        <w:br/>
      </w:r>
      <w:r>
        <w:rPr>
          <w:b/>
          <w:sz w:val="36"/>
          <w:szCs w:val="36"/>
          <w:lang w:val="de-DE"/>
        </w:rPr>
        <w:t xml:space="preserve">Funktionsbeschreibung </w:t>
      </w:r>
      <w:r w:rsidR="00F845C5">
        <w:rPr>
          <w:b/>
          <w:sz w:val="36"/>
          <w:szCs w:val="36"/>
          <w:lang w:val="de-DE"/>
        </w:rPr>
        <w:t>GESCHÄFTSFÜHRER</w:t>
      </w:r>
      <w:r w:rsidR="00233725">
        <w:rPr>
          <w:b/>
          <w:sz w:val="36"/>
          <w:szCs w:val="36"/>
          <w:lang w:val="de-DE"/>
        </w:rPr>
        <w:t>/</w:t>
      </w:r>
      <w:r w:rsidR="00F845C5">
        <w:rPr>
          <w:b/>
          <w:sz w:val="36"/>
          <w:szCs w:val="36"/>
          <w:lang w:val="de-DE"/>
        </w:rPr>
        <w:t>IN</w:t>
      </w:r>
    </w:p>
    <w:p w:rsidR="006B675E" w:rsidRDefault="006B675E" w:rsidP="00A36ACD">
      <w:pPr>
        <w:spacing w:after="100" w:line="240" w:lineRule="auto"/>
        <w:rPr>
          <w:lang w:val="de-DE"/>
        </w:rPr>
      </w:pPr>
    </w:p>
    <w:p w:rsidR="00FA462D" w:rsidRPr="00FA462D" w:rsidRDefault="00FA462D" w:rsidP="00A36ACD">
      <w:pPr>
        <w:spacing w:after="100" w:line="240" w:lineRule="auto"/>
        <w:rPr>
          <w:i/>
        </w:rPr>
      </w:pPr>
      <w:r w:rsidRPr="00FA462D">
        <w:rPr>
          <w:b/>
          <w:i/>
        </w:rPr>
        <w:t xml:space="preserve">Hinweis: </w:t>
      </w:r>
      <w:r w:rsidRPr="00FA462D">
        <w:rPr>
          <w:i/>
        </w:rPr>
        <w:t xml:space="preserve">Die Angaben in diesem Dokument </w:t>
      </w:r>
      <w:r>
        <w:rPr>
          <w:i/>
        </w:rPr>
        <w:t>sind</w:t>
      </w:r>
      <w:r w:rsidRPr="00FA462D">
        <w:rPr>
          <w:i/>
        </w:rPr>
        <w:t xml:space="preserve"> auch als Hilfestellung </w:t>
      </w:r>
      <w:r>
        <w:rPr>
          <w:i/>
        </w:rPr>
        <w:t xml:space="preserve">gedacht </w:t>
      </w:r>
      <w:r w:rsidRPr="00FA462D">
        <w:rPr>
          <w:i/>
        </w:rPr>
        <w:t>für die Formulierung</w:t>
      </w:r>
      <w:r>
        <w:rPr>
          <w:i/>
        </w:rPr>
        <w:t>:</w:t>
      </w:r>
    </w:p>
    <w:p w:rsidR="00F845C5" w:rsidRDefault="00FA462D" w:rsidP="00A36ACD">
      <w:pPr>
        <w:spacing w:after="100" w:line="240" w:lineRule="auto"/>
        <w:rPr>
          <w:i/>
        </w:rPr>
      </w:pPr>
      <w:r w:rsidRPr="00FA462D">
        <w:rPr>
          <w:i/>
        </w:rPr>
        <w:t>* einer Stellenausschreibung für die Position der/des Geschäftsführers/In</w:t>
      </w:r>
      <w:r w:rsidRPr="00FA462D">
        <w:rPr>
          <w:i/>
        </w:rPr>
        <w:br/>
        <w:t>* des Dienstvertrages</w:t>
      </w:r>
    </w:p>
    <w:p w:rsidR="00BF5EE7" w:rsidRPr="00A73786" w:rsidRDefault="00BF5EE7" w:rsidP="00BF5EE7">
      <w:pPr>
        <w:spacing w:after="100" w:line="240" w:lineRule="auto"/>
        <w:rPr>
          <w:i/>
          <w:lang w:val="de-DE"/>
        </w:rPr>
      </w:pPr>
      <w:r w:rsidRPr="00A73786">
        <w:rPr>
          <w:i/>
        </w:rPr>
        <w:t>(siehe dazu auch Anhang 3: „</w:t>
      </w:r>
      <w:r w:rsidR="00A73786" w:rsidRPr="00A73786">
        <w:rPr>
          <w:i/>
          <w:lang w:val="de-DE"/>
        </w:rPr>
        <w:t>ÜBERSICHT „Allgemeine Dienstpflichten GF“)</w:t>
      </w:r>
    </w:p>
    <w:p w:rsidR="00BF5EE7" w:rsidRPr="00FA462D" w:rsidRDefault="00BF5EE7" w:rsidP="00A36ACD">
      <w:pPr>
        <w:spacing w:after="100" w:line="240" w:lineRule="auto"/>
        <w:rPr>
          <w:i/>
        </w:rPr>
      </w:pPr>
    </w:p>
    <w:p w:rsidR="00FA462D" w:rsidRDefault="00FA462D" w:rsidP="00A36ACD">
      <w:pPr>
        <w:spacing w:after="100" w:line="240" w:lineRule="auto"/>
        <w:rPr>
          <w:lang w:val="de-DE"/>
        </w:rPr>
      </w:pP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1 Funktionsbezeichnung:</w:t>
      </w:r>
      <w:r w:rsidR="0052536C">
        <w:rPr>
          <w:lang w:val="de-DE"/>
        </w:rPr>
        <w:t xml:space="preserve"> </w:t>
      </w:r>
      <w:proofErr w:type="spellStart"/>
      <w:r w:rsidR="00F845C5">
        <w:rPr>
          <w:lang w:val="de-DE"/>
        </w:rPr>
        <w:t>GeschäftsführerIn</w:t>
      </w:r>
      <w:proofErr w:type="spellEnd"/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 xml:space="preserve">2 </w:t>
      </w:r>
      <w:proofErr w:type="spellStart"/>
      <w:r>
        <w:rPr>
          <w:lang w:val="de-DE"/>
        </w:rPr>
        <w:t>FunktionsinhaberIn</w:t>
      </w:r>
      <w:proofErr w:type="spellEnd"/>
      <w:r>
        <w:rPr>
          <w:lang w:val="de-DE"/>
        </w:rPr>
        <w:t>:</w:t>
      </w:r>
      <w:r w:rsidR="00245B65">
        <w:rPr>
          <w:lang w:val="de-DE"/>
        </w:rPr>
        <w:t xml:space="preserve"> </w:t>
      </w:r>
      <w:r w:rsidR="002061BF">
        <w:rPr>
          <w:lang w:val="de-DE"/>
        </w:rPr>
        <w:t>____________________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3 Arbeitsaufwand:</w:t>
      </w:r>
      <w:r w:rsidR="002061BF">
        <w:rPr>
          <w:lang w:val="de-DE"/>
        </w:rPr>
        <w:t xml:space="preserve"> </w:t>
      </w:r>
      <w:r w:rsidR="00F845C5">
        <w:rPr>
          <w:lang w:val="de-DE"/>
        </w:rPr>
        <w:t>lt. Dienstvertrag</w:t>
      </w:r>
    </w:p>
    <w:p w:rsidR="00A36ACD" w:rsidRDefault="00A36ACD" w:rsidP="00A36ACD">
      <w:pPr>
        <w:spacing w:after="100" w:line="240" w:lineRule="auto"/>
        <w:rPr>
          <w:lang w:val="de-DE"/>
        </w:rPr>
      </w:pPr>
    </w:p>
    <w:p w:rsidR="00A36ACD" w:rsidRPr="00A36ACD" w:rsidRDefault="00A36ACD" w:rsidP="00A36ACD">
      <w:pPr>
        <w:spacing w:after="100" w:line="240" w:lineRule="auto"/>
        <w:rPr>
          <w:b/>
          <w:lang w:val="de-DE"/>
        </w:rPr>
      </w:pPr>
      <w:r w:rsidRPr="00A36ACD">
        <w:rPr>
          <w:b/>
          <w:lang w:val="de-DE"/>
        </w:rPr>
        <w:t>Organisatorische Einbindung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 xml:space="preserve">4 Der/die </w:t>
      </w:r>
      <w:proofErr w:type="spellStart"/>
      <w:r w:rsidR="00F845C5">
        <w:rPr>
          <w:lang w:val="de-DE"/>
        </w:rPr>
        <w:t>GeschäftsführerIn</w:t>
      </w:r>
      <w:proofErr w:type="spellEnd"/>
      <w:r w:rsidR="00331266">
        <w:rPr>
          <w:lang w:val="de-DE"/>
        </w:rPr>
        <w:t xml:space="preserve"> </w:t>
      </w:r>
      <w:r>
        <w:rPr>
          <w:lang w:val="de-DE"/>
        </w:rPr>
        <w:t>ist verantwortlich:</w:t>
      </w:r>
      <w:r w:rsidR="00F845C5">
        <w:rPr>
          <w:lang w:val="de-DE"/>
        </w:rPr>
        <w:t xml:space="preserve"> dem/der Vorsitzenden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 xml:space="preserve">5 Dem/der </w:t>
      </w:r>
      <w:proofErr w:type="spellStart"/>
      <w:r w:rsidR="00F845C5">
        <w:rPr>
          <w:lang w:val="de-DE"/>
        </w:rPr>
        <w:t>GeschäftsführerIn</w:t>
      </w:r>
      <w:proofErr w:type="spellEnd"/>
      <w:r w:rsidR="00331266">
        <w:rPr>
          <w:lang w:val="de-DE"/>
        </w:rPr>
        <w:t xml:space="preserve"> </w:t>
      </w:r>
      <w:r>
        <w:rPr>
          <w:lang w:val="de-DE"/>
        </w:rPr>
        <w:t>ist verantwortlich:</w:t>
      </w:r>
      <w:r w:rsidR="002061BF">
        <w:rPr>
          <w:lang w:val="de-DE"/>
        </w:rPr>
        <w:t xml:space="preserve"> </w:t>
      </w:r>
      <w:r w:rsidR="00F845C5">
        <w:rPr>
          <w:lang w:val="de-DE"/>
        </w:rPr>
        <w:t xml:space="preserve">alle </w:t>
      </w:r>
      <w:proofErr w:type="spellStart"/>
      <w:r w:rsidR="00F845C5">
        <w:rPr>
          <w:lang w:val="de-DE"/>
        </w:rPr>
        <w:t>MitarbeiterInnen</w:t>
      </w:r>
      <w:proofErr w:type="spellEnd"/>
      <w:r w:rsidR="00F845C5">
        <w:rPr>
          <w:lang w:val="de-DE"/>
        </w:rPr>
        <w:t xml:space="preserve"> des Kolpinghauses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6 Der/die</w:t>
      </w:r>
      <w:r w:rsidR="00F845C5">
        <w:rPr>
          <w:lang w:val="de-DE"/>
        </w:rPr>
        <w:t xml:space="preserve"> </w:t>
      </w:r>
      <w:proofErr w:type="spellStart"/>
      <w:r w:rsidR="00F845C5">
        <w:rPr>
          <w:lang w:val="de-DE"/>
        </w:rPr>
        <w:t>GeschäftsführerIn</w:t>
      </w:r>
      <w:proofErr w:type="spellEnd"/>
      <w:r w:rsidR="00F845C5">
        <w:rPr>
          <w:lang w:val="de-DE"/>
        </w:rPr>
        <w:t xml:space="preserve"> </w:t>
      </w:r>
      <w:r>
        <w:rPr>
          <w:lang w:val="de-DE"/>
        </w:rPr>
        <w:t>wird in Abwesenheit vertreten</w:t>
      </w:r>
      <w:r w:rsidR="00F845C5">
        <w:rPr>
          <w:lang w:val="de-DE"/>
        </w:rPr>
        <w:t xml:space="preserve">: vom/von der </w:t>
      </w:r>
      <w:r w:rsidR="00F845C5" w:rsidRPr="00F845C5">
        <w:t xml:space="preserve">Vorsitzenden oder </w:t>
      </w:r>
      <w:r w:rsidR="00F845C5">
        <w:t xml:space="preserve">einem/r zuvor </w:t>
      </w:r>
      <w:r w:rsidR="00F845C5" w:rsidRPr="00F845C5">
        <w:t>definierte</w:t>
      </w:r>
      <w:r w:rsidR="00F845C5">
        <w:t>n</w:t>
      </w:r>
      <w:r w:rsidR="00F845C5" w:rsidRPr="00F845C5">
        <w:t xml:space="preserve"> </w:t>
      </w:r>
      <w:proofErr w:type="spellStart"/>
      <w:r w:rsidR="00F845C5" w:rsidRPr="00F845C5">
        <w:t>Mitarbeiter</w:t>
      </w:r>
      <w:r w:rsidR="00F845C5">
        <w:t>In</w:t>
      </w:r>
      <w:proofErr w:type="spellEnd"/>
    </w:p>
    <w:p w:rsidR="00A36ACD" w:rsidRDefault="00A36ACD" w:rsidP="00A36ACD">
      <w:pPr>
        <w:spacing w:after="100" w:line="240" w:lineRule="auto"/>
        <w:rPr>
          <w:lang w:val="de-DE"/>
        </w:rPr>
      </w:pPr>
    </w:p>
    <w:p w:rsidR="00A36ACD" w:rsidRPr="00A36ACD" w:rsidRDefault="00A36ACD" w:rsidP="00A36ACD">
      <w:pPr>
        <w:spacing w:after="100" w:line="240" w:lineRule="auto"/>
        <w:rPr>
          <w:b/>
          <w:lang w:val="de-DE"/>
        </w:rPr>
      </w:pPr>
      <w:r w:rsidRPr="00A36ACD">
        <w:rPr>
          <w:b/>
          <w:lang w:val="de-DE"/>
        </w:rPr>
        <w:t>Befugnisse und Verantwortung der/s Stelleninhabers/-in</w:t>
      </w:r>
    </w:p>
    <w:p w:rsidR="00F845C5" w:rsidRPr="00F845C5" w:rsidRDefault="00A36ACD" w:rsidP="00F845C5">
      <w:pPr>
        <w:spacing w:after="100" w:line="240" w:lineRule="auto"/>
      </w:pPr>
      <w:r>
        <w:rPr>
          <w:lang w:val="de-DE"/>
        </w:rPr>
        <w:t>Zeichnungsbefugnis:</w:t>
      </w:r>
      <w:r w:rsidR="002061BF">
        <w:rPr>
          <w:lang w:val="de-DE"/>
        </w:rPr>
        <w:t xml:space="preserve"> </w:t>
      </w:r>
      <w:r w:rsidR="00F845C5" w:rsidRPr="00F845C5">
        <w:t xml:space="preserve">lt. </w:t>
      </w:r>
      <w:proofErr w:type="spellStart"/>
      <w:r w:rsidR="00F845C5" w:rsidRPr="00F845C5">
        <w:t>Geschäftsordung</w:t>
      </w:r>
      <w:proofErr w:type="spellEnd"/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Weisungsbefugnis:</w:t>
      </w:r>
      <w:r w:rsidR="002061BF">
        <w:rPr>
          <w:lang w:val="de-DE"/>
        </w:rPr>
        <w:t xml:space="preserve"> gegenüber </w:t>
      </w:r>
      <w:r w:rsidR="00F845C5">
        <w:rPr>
          <w:lang w:val="de-DE"/>
        </w:rPr>
        <w:t xml:space="preserve">allen </w:t>
      </w:r>
      <w:proofErr w:type="spellStart"/>
      <w:r w:rsidR="00F845C5">
        <w:rPr>
          <w:lang w:val="de-DE"/>
        </w:rPr>
        <w:t>MitarbeiterInnen</w:t>
      </w:r>
      <w:proofErr w:type="spellEnd"/>
      <w:r w:rsidR="00F845C5">
        <w:rPr>
          <w:lang w:val="de-DE"/>
        </w:rPr>
        <w:t xml:space="preserve"> des Kolpinghauses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Sonstige Befugnisse:</w:t>
      </w:r>
      <w:r w:rsidR="002061BF">
        <w:rPr>
          <w:lang w:val="de-DE"/>
        </w:rPr>
        <w:t xml:space="preserve"> - </w:t>
      </w:r>
    </w:p>
    <w:p w:rsidR="00F845C5" w:rsidRPr="00F845C5" w:rsidRDefault="00A36ACD" w:rsidP="00F845C5">
      <w:pPr>
        <w:spacing w:after="100" w:line="240" w:lineRule="auto"/>
      </w:pPr>
      <w:r>
        <w:rPr>
          <w:lang w:val="de-DE"/>
        </w:rPr>
        <w:t>Verantwortung:</w:t>
      </w:r>
      <w:r w:rsidR="005F3F74" w:rsidRPr="005F3F74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r w:rsidR="00F845C5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br/>
      </w:r>
      <w:r w:rsidR="00F845C5">
        <w:t xml:space="preserve">lt. Statut: </w:t>
      </w:r>
      <w:r w:rsidR="00F845C5">
        <w:br/>
        <w:t>* D</w:t>
      </w:r>
      <w:r w:rsidR="00F845C5" w:rsidRPr="00F845C5">
        <w:t>ie Unternehmenslinie, die bei Kolping immer in einer sozialen Aufgabe besteht, mit seiner Tätigkeit bestmöglich zu fördern</w:t>
      </w:r>
      <w:r w:rsidR="00F845C5">
        <w:t xml:space="preserve">; </w:t>
      </w:r>
      <w:r w:rsidR="00F845C5">
        <w:br/>
        <w:t xml:space="preserve">* </w:t>
      </w:r>
      <w:r w:rsidR="00F845C5" w:rsidRPr="00F845C5">
        <w:t>Sorge für die Finanzgebarung des Hauses im Rahmen aller wirtschaftlichen und steuerlichen Vorgaben und Gesetze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Teilnahme an Sitzungen:</w:t>
      </w:r>
      <w:r w:rsidR="00A26FAF">
        <w:rPr>
          <w:lang w:val="de-DE"/>
        </w:rPr>
        <w:t xml:space="preserve"> </w:t>
      </w:r>
      <w:r w:rsidR="00F845C5">
        <w:rPr>
          <w:lang w:val="de-DE"/>
        </w:rPr>
        <w:br/>
      </w:r>
      <w:r w:rsidR="00F845C5" w:rsidRPr="00F845C5">
        <w:t>Wirtschaftsvorstandssitzung mit beratender Stimme</w:t>
      </w:r>
    </w:p>
    <w:p w:rsid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Berichtspflicht:</w:t>
      </w:r>
      <w:r w:rsidR="00A26FAF">
        <w:rPr>
          <w:lang w:val="de-DE"/>
        </w:rPr>
        <w:t xml:space="preserve"> </w:t>
      </w:r>
      <w:r w:rsidR="00F845C5">
        <w:rPr>
          <w:lang w:val="de-DE"/>
        </w:rPr>
        <w:br/>
      </w:r>
      <w:r w:rsidR="00F845C5" w:rsidRPr="00F845C5">
        <w:t>dem Vorsitzenden gegenüber, in den Gremien Vorstand, Wirtschaftsvorstand, Generalversammlung</w:t>
      </w:r>
    </w:p>
    <w:p w:rsidR="00A36ACD" w:rsidRDefault="00A36ACD" w:rsidP="00A36ACD">
      <w:pPr>
        <w:spacing w:after="100" w:line="240" w:lineRule="auto"/>
        <w:rPr>
          <w:lang w:val="de-DE"/>
        </w:rPr>
      </w:pPr>
    </w:p>
    <w:p w:rsidR="00F845C5" w:rsidRPr="00F845C5" w:rsidRDefault="00A36ACD" w:rsidP="00F845C5">
      <w:pPr>
        <w:spacing w:after="100" w:line="240" w:lineRule="auto"/>
      </w:pPr>
      <w:r w:rsidRPr="00A36ACD">
        <w:rPr>
          <w:b/>
          <w:lang w:val="de-DE"/>
        </w:rPr>
        <w:t>Aufgaben:</w:t>
      </w:r>
      <w:r w:rsidR="00A26FAF">
        <w:rPr>
          <w:b/>
          <w:lang w:val="de-DE"/>
        </w:rPr>
        <w:br/>
      </w:r>
      <w:r w:rsidR="00F845C5">
        <w:t xml:space="preserve">* </w:t>
      </w:r>
      <w:r w:rsidR="00F845C5" w:rsidRPr="00F845C5">
        <w:t>Wirtschaftlichkeit des Hauses sichern</w:t>
      </w:r>
      <w:r w:rsidR="00F845C5">
        <w:br/>
        <w:t xml:space="preserve">* </w:t>
      </w:r>
      <w:r w:rsidR="00F845C5" w:rsidRPr="00F845C5">
        <w:t>Sorge für einen reibungslosen Hausbetrieb</w:t>
      </w:r>
      <w:r w:rsidR="004D6027">
        <w:br/>
        <w:t xml:space="preserve">* </w:t>
      </w:r>
      <w:proofErr w:type="spellStart"/>
      <w:r w:rsidR="004D6027">
        <w:t>MitarbeiterInnenführung</w:t>
      </w:r>
      <w:proofErr w:type="spellEnd"/>
      <w:r w:rsidR="00F845C5">
        <w:br/>
        <w:t xml:space="preserve">* </w:t>
      </w:r>
      <w:r w:rsidR="00F845C5" w:rsidRPr="00F845C5">
        <w:t xml:space="preserve">Zusammenarbeit mit allen betroffenen Gruppen mit dem Ziel, dass sich die </w:t>
      </w:r>
      <w:proofErr w:type="spellStart"/>
      <w:r w:rsidR="00F845C5" w:rsidRPr="00F845C5">
        <w:t>Bewohner</w:t>
      </w:r>
      <w:r w:rsidR="00F845C5">
        <w:t>Innen</w:t>
      </w:r>
      <w:proofErr w:type="spellEnd"/>
      <w:r w:rsidR="00F845C5" w:rsidRPr="00F845C5">
        <w:t xml:space="preserve"> wohlfühlen und ein angemessenes Leben im Haus haben</w:t>
      </w:r>
      <w:r w:rsidR="00D169CC">
        <w:br/>
        <w:t>* Einsatz für den w</w:t>
      </w:r>
      <w:r w:rsidR="00D169CC" w:rsidRPr="00F845C5">
        <w:t>irtschaftlich</w:t>
      </w:r>
      <w:r w:rsidR="00D169CC">
        <w:t>en Bereich der Kolpingsfamilie mit unternehmerischer Phantasie und der Sorgfalt eines ordentlichen Kaufmanns</w:t>
      </w:r>
      <w:r w:rsidR="004D6027">
        <w:br/>
        <w:t>* Unterstützung der Aktivitäten der Kolpingsfamilie im Haus</w:t>
      </w:r>
      <w:r w:rsidR="004D6027">
        <w:br/>
      </w:r>
      <w:r w:rsidR="004D6027">
        <w:lastRenderedPageBreak/>
        <w:t>* Kontaktpflege mit dem Vorsitzenden, Berichterstattung in den Vereinsgremien</w:t>
      </w:r>
      <w:r w:rsidR="000E45CD">
        <w:br/>
        <w:t>* Umsetzung der i</w:t>
      </w:r>
      <w:r w:rsidR="00D169CC">
        <w:t xml:space="preserve">m Wirtschaftsvorstand </w:t>
      </w:r>
      <w:r w:rsidR="000E45CD">
        <w:t>festgelegten Beschlüsse, insbesondere betreffend die Umsetzung der Kolping-Idee („Hilfe für Schwächere“)</w:t>
      </w:r>
    </w:p>
    <w:p w:rsidR="00A36ACD" w:rsidRDefault="00A36ACD" w:rsidP="00A36ACD">
      <w:pPr>
        <w:spacing w:after="100" w:line="240" w:lineRule="auto"/>
        <w:rPr>
          <w:lang w:val="de-DE"/>
        </w:rPr>
      </w:pPr>
    </w:p>
    <w:p w:rsidR="00A36ACD" w:rsidRPr="00A36ACD" w:rsidRDefault="00A36ACD" w:rsidP="00A36ACD">
      <w:pPr>
        <w:spacing w:after="100" w:line="240" w:lineRule="auto"/>
        <w:rPr>
          <w:b/>
          <w:lang w:val="de-DE"/>
        </w:rPr>
      </w:pPr>
      <w:r w:rsidRPr="00A36ACD">
        <w:rPr>
          <w:b/>
          <w:lang w:val="de-DE"/>
        </w:rPr>
        <w:t>Anforderungsprofil der Stelle:</w:t>
      </w:r>
    </w:p>
    <w:p w:rsidR="001B4C51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Fachliche Anforderungen</w:t>
      </w:r>
      <w:r w:rsidR="00A26FAF">
        <w:rPr>
          <w:lang w:val="de-DE"/>
        </w:rPr>
        <w:t xml:space="preserve">: </w:t>
      </w:r>
      <w:r w:rsidR="00A3690F">
        <w:rPr>
          <w:lang w:val="de-DE"/>
        </w:rPr>
        <w:br/>
      </w:r>
      <w:r w:rsidR="00F845C5" w:rsidRPr="00F845C5">
        <w:t>Wirtschaftliche Ausbildung (Studium, HAK), einschlägige Erfahrung in Geschäfts- und Personalführung, von Vorteil Erfahrung in Führung eines Jugendwohnheimes, Gastronomie- oder Hotelbetriebes</w:t>
      </w:r>
    </w:p>
    <w:p w:rsidR="00A36ACD" w:rsidRPr="00A36ACD" w:rsidRDefault="00A36ACD" w:rsidP="00A36ACD">
      <w:pPr>
        <w:spacing w:after="100" w:line="240" w:lineRule="auto"/>
        <w:rPr>
          <w:lang w:val="de-DE"/>
        </w:rPr>
      </w:pPr>
      <w:r>
        <w:rPr>
          <w:lang w:val="de-DE"/>
        </w:rPr>
        <w:t>Persönliche Anforderungen</w:t>
      </w:r>
      <w:r w:rsidR="00A3690F">
        <w:rPr>
          <w:lang w:val="de-DE"/>
        </w:rPr>
        <w:br/>
        <w:t xml:space="preserve">Persönlichkeit, Seriosität, Verantwortungsbewusstsein, </w:t>
      </w:r>
      <w:r w:rsidR="00306A39">
        <w:rPr>
          <w:lang w:val="de-DE"/>
        </w:rPr>
        <w:t xml:space="preserve">Sozialkompetenz, </w:t>
      </w:r>
      <w:r w:rsidR="00A3690F">
        <w:rPr>
          <w:lang w:val="de-DE"/>
        </w:rPr>
        <w:t xml:space="preserve">Verlässlichkeit, </w:t>
      </w:r>
      <w:r w:rsidR="005C00B1">
        <w:rPr>
          <w:lang w:val="de-DE"/>
        </w:rPr>
        <w:t xml:space="preserve">Teamfähigkeit, </w:t>
      </w:r>
      <w:r w:rsidR="00306A39">
        <w:rPr>
          <w:lang w:val="de-DE"/>
        </w:rPr>
        <w:t xml:space="preserve">Motivations- und Organisationstalent, </w:t>
      </w:r>
      <w:r w:rsidR="005C00B1">
        <w:rPr>
          <w:lang w:val="de-DE"/>
        </w:rPr>
        <w:t xml:space="preserve">Kommunikations- und </w:t>
      </w:r>
      <w:r w:rsidR="00A3690F">
        <w:rPr>
          <w:lang w:val="de-DE"/>
        </w:rPr>
        <w:t xml:space="preserve">Konfliktfähigkeit, </w:t>
      </w:r>
      <w:r w:rsidR="005C00B1">
        <w:rPr>
          <w:lang w:val="de-DE"/>
        </w:rPr>
        <w:t xml:space="preserve">entscheidungsfreudig, </w:t>
      </w:r>
      <w:r w:rsidR="00306A39">
        <w:rPr>
          <w:lang w:val="de-DE"/>
        </w:rPr>
        <w:t xml:space="preserve">ausgleichend, </w:t>
      </w:r>
      <w:proofErr w:type="spellStart"/>
      <w:r w:rsidR="00306A39">
        <w:rPr>
          <w:lang w:val="de-DE"/>
        </w:rPr>
        <w:t>NetzwerkerIn</w:t>
      </w:r>
      <w:proofErr w:type="spellEnd"/>
      <w:r w:rsidR="00306A39">
        <w:rPr>
          <w:lang w:val="de-DE"/>
        </w:rPr>
        <w:t xml:space="preserve">, Kolping-Verwurzelung, </w:t>
      </w:r>
      <w:r w:rsidR="00F845C5">
        <w:rPr>
          <w:lang w:val="de-DE"/>
        </w:rPr>
        <w:t>Offenheit für Fragen des Glaubens und des religiösen Lebens</w:t>
      </w:r>
    </w:p>
    <w:sectPr w:rsidR="00A36ACD" w:rsidRPr="00A36A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7E3A63"/>
    <w:multiLevelType w:val="hybridMultilevel"/>
    <w:tmpl w:val="92FC3578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ACD"/>
    <w:rsid w:val="000350D2"/>
    <w:rsid w:val="000D6764"/>
    <w:rsid w:val="000E45CD"/>
    <w:rsid w:val="000F2C61"/>
    <w:rsid w:val="001B4C51"/>
    <w:rsid w:val="001D78DA"/>
    <w:rsid w:val="002061BF"/>
    <w:rsid w:val="002076E0"/>
    <w:rsid w:val="00233725"/>
    <w:rsid w:val="00245B65"/>
    <w:rsid w:val="00251F33"/>
    <w:rsid w:val="00306A39"/>
    <w:rsid w:val="00331266"/>
    <w:rsid w:val="004D6027"/>
    <w:rsid w:val="0052536C"/>
    <w:rsid w:val="005C00B1"/>
    <w:rsid w:val="005E6383"/>
    <w:rsid w:val="005F3F74"/>
    <w:rsid w:val="0064245F"/>
    <w:rsid w:val="006B675E"/>
    <w:rsid w:val="00744871"/>
    <w:rsid w:val="0093752B"/>
    <w:rsid w:val="00A26FAF"/>
    <w:rsid w:val="00A3690F"/>
    <w:rsid w:val="00A36ACD"/>
    <w:rsid w:val="00A73786"/>
    <w:rsid w:val="00AA53D2"/>
    <w:rsid w:val="00BF5EE7"/>
    <w:rsid w:val="00D169CC"/>
    <w:rsid w:val="00EC1A36"/>
    <w:rsid w:val="00F00224"/>
    <w:rsid w:val="00F845C5"/>
    <w:rsid w:val="00F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36AC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36AC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5C45F78B.dotm</Template>
  <TotalTime>0</TotalTime>
  <Pages>2</Pages>
  <Words>370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ENGELMAIER Wolfgang</dc:creator>
  <cp:lastModifiedBy>ENGELMAIER Wolfgang</cp:lastModifiedBy>
  <cp:revision>10</cp:revision>
  <dcterms:created xsi:type="dcterms:W3CDTF">2013-11-08T19:48:00Z</dcterms:created>
  <dcterms:modified xsi:type="dcterms:W3CDTF">2013-11-08T21:06:00Z</dcterms:modified>
</cp:coreProperties>
</file>